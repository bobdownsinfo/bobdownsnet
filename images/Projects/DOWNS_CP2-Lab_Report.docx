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2163EE" w:rsidRDefault="003806E6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566036DE" wp14:editId="4425BB2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63EE" w:rsidRDefault="00144E5A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B5736E4C771748DDA42D39E3E305139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17396">
                                      <w:t>Bob Downs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F1FDE9362E324C0FB5A7124D7871026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02DA" w:rsidRPr="003102DA">
                                      <w:t>Image Capture and Manipulation (2014 Spring - A) - 27015/27014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4DF9B047A8124D0FB8FFE875C398F7D1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4-03-03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102DA">
                                      <w:t xml:space="preserve">March </w:t>
                                    </w:r>
                                    <w:r w:rsidR="007B075C">
                                      <w:t>3</w:t>
                                    </w:r>
                                    <w:r w:rsidR="003102DA">
                                      <w:t>, 2014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6036D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2163EE" w:rsidRDefault="00144E5A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B5736E4C771748DDA42D39E3E3051390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17396">
                                <w:t>Bob Downs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F1FDE9362E324C0FB5A7124D7871026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102DA" w:rsidRPr="003102DA">
                                <w:t>Image Capture and Manipulation (2014 Spring - A) - 27015/27014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4DF9B047A8124D0FB8FFE875C398F7D1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4-03-0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102DA">
                                <w:t xml:space="preserve">March </w:t>
                              </w:r>
                              <w:r w:rsidR="007B075C">
                                <w:t>3</w:t>
                              </w:r>
                              <w:r w:rsidR="003102DA">
                                <w:t>, 2014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76891B68" wp14:editId="04ED61F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63EE" w:rsidRDefault="003102DA">
                                    <w:pPr>
                                      <w:pStyle w:val="Title"/>
                                    </w:pPr>
                                    <w:r>
                                      <w:t>Creative Project 2</w:t>
                                    </w:r>
                                  </w:p>
                                </w:sdtContent>
                              </w:sdt>
                              <w:p w:rsidR="002163EE" w:rsidRDefault="00144E5A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02DA">
                                      <w:t>Lab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le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163EE" w:rsidRDefault="003102DA">
                              <w:pPr>
                                <w:pStyle w:val="Title"/>
                              </w:pPr>
                              <w:r>
                                <w:t>Creative Project 2</w:t>
                              </w:r>
                            </w:p>
                          </w:sdtContent>
                        </w:sdt>
                        <w:p w:rsidR="002163EE" w:rsidRDefault="00DF3EE3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102DA">
                                <w:t>Lab Report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2163EE" w:rsidRDefault="00625D56"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1" locked="0" layoutInCell="1" allowOverlap="0" wp14:anchorId="21D4EE78" wp14:editId="00CD36FB">
                <wp:simplePos x="0" y="0"/>
                <wp:positionH relativeFrom="margin">
                  <wp:posOffset>911860</wp:posOffset>
                </wp:positionH>
                <wp:positionV relativeFrom="margin">
                  <wp:posOffset>1175385</wp:posOffset>
                </wp:positionV>
                <wp:extent cx="3657600" cy="3657600"/>
                <wp:effectExtent l="266700" t="285750" r="3048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806E6">
            <w:br w:type="page"/>
          </w:r>
        </w:p>
      </w:sdtContent>
    </w:sdt>
    <w:p w:rsidR="00625D56" w:rsidRDefault="00625D56" w:rsidP="00625D56">
      <w:pPr>
        <w:pStyle w:val="Heading1"/>
      </w:pPr>
      <w:r w:rsidRPr="00625D56">
        <w:lastRenderedPageBreak/>
        <w:t>Inspiration</w:t>
      </w:r>
    </w:p>
    <w:p w:rsidR="00A71B7C" w:rsidRPr="00E3049F" w:rsidRDefault="00A71B7C" w:rsidP="00E3049F">
      <w:pPr>
        <w:keepNext/>
        <w:framePr w:dropCap="drop" w:lines="5" w:h="1379" w:hRule="exact" w:wrap="around" w:vAnchor="text" w:hAnchor="page" w:x="5521" w:y="11"/>
        <w:spacing w:before="60" w:after="0" w:line="1319" w:lineRule="exact"/>
        <w:textAlignment w:val="baseline"/>
        <w:rPr>
          <w:noProof/>
          <w:position w:val="-18"/>
          <w:sz w:val="175"/>
          <w:lang w:eastAsia="en-US"/>
        </w:rPr>
      </w:pPr>
      <w:r w:rsidRPr="00E3049F">
        <w:rPr>
          <w:position w:val="-18"/>
          <w:sz w:val="175"/>
        </w:rPr>
        <w:t>I</w:t>
      </w:r>
    </w:p>
    <w:p w:rsidR="00030A31" w:rsidRDefault="00A71B7C" w:rsidP="00FE6161"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6E747612" wp14:editId="04E27F4A">
            <wp:simplePos x="0" y="0"/>
            <wp:positionH relativeFrom="column">
              <wp:posOffset>5862</wp:posOffset>
            </wp:positionH>
            <wp:positionV relativeFrom="paragraph">
              <wp:posOffset>38930</wp:posOffset>
            </wp:positionV>
            <wp:extent cx="2276856" cy="1810512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folio-websi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FA7">
        <w:t xml:space="preserve">decided to use Photoshop to create a website mockup for this project. To get some inspiration, I began by looking at </w:t>
      </w:r>
      <w:hyperlink r:id="rId12" w:history="1">
        <w:r w:rsidR="005F1983" w:rsidRPr="005F1983">
          <w:rPr>
            <w:rStyle w:val="Hyperlink"/>
          </w:rPr>
          <w:t>http://goo.gl/eSe9BT</w:t>
        </w:r>
      </w:hyperlink>
      <w:r w:rsidR="00C94FA7" w:rsidRPr="00C94FA7">
        <w:t>.</w:t>
      </w:r>
      <w:r w:rsidR="005F1983">
        <w:rPr>
          <w:rStyle w:val="FootnoteReference"/>
        </w:rPr>
        <w:footnoteReference w:id="1"/>
      </w:r>
      <w:r w:rsidR="00C94FA7" w:rsidRPr="00C94FA7">
        <w:t xml:space="preserve"> Aft</w:t>
      </w:r>
      <w:r w:rsidR="00C94FA7">
        <w:t xml:space="preserve">er looking through several of the beautiful websites, I decided I really wanted to create a mockup of a photography portfolio website. Knowing I’d be using Photoshop for this, I Googled “psd web templates” and found </w:t>
      </w:r>
      <w:hyperlink r:id="rId13" w:history="1">
        <w:r w:rsidR="005F1983" w:rsidRPr="005F1983">
          <w:rPr>
            <w:rStyle w:val="Hyperlink"/>
          </w:rPr>
          <w:t>http://goo.gl/fwTEfu</w:t>
        </w:r>
      </w:hyperlink>
      <w:r w:rsidR="00C94FA7" w:rsidRPr="00C94FA7">
        <w:t>. Once on that page, I used my browser’s “Find” function to search for the word “portfolio” and found</w:t>
      </w:r>
      <w:r w:rsidR="00C94FA7">
        <w:t xml:space="preserve"> </w:t>
      </w:r>
      <w:hyperlink r:id="rId14" w:history="1">
        <w:r w:rsidR="005F1983" w:rsidRPr="005F1983">
          <w:rPr>
            <w:rStyle w:val="Hyperlink"/>
          </w:rPr>
          <w:t>http://goo.gl/DjDl7P</w:t>
        </w:r>
      </w:hyperlink>
      <w:r w:rsidR="00FE6161">
        <w:t>. This page included a link to the PSD template in a ZIP archive. The page was nice enough to advise that the Museo font was included in the template, so I used CreativeCloud’s TypeKit link to install all Museo fonts on my machine and then I downloaded the ZIP archive and opened the PSD in Photoshop.</w:t>
      </w:r>
    </w:p>
    <w:p w:rsidR="00B42AA6" w:rsidRDefault="00B42AA6" w:rsidP="00B42AA6">
      <w:pPr>
        <w:pStyle w:val="Heading1"/>
      </w:pPr>
      <w:r>
        <w:t>Color Profile &amp; Resolution</w:t>
      </w:r>
    </w:p>
    <w:p w:rsidR="00FE6161" w:rsidRDefault="00FE6161" w:rsidP="00FE6161">
      <w:r>
        <w:t>The PSD template opens with an “Untagged RGB (8bpc)” profile, so I converted it to the Working sRGB IEC61966-2.1 (8bpc) profile because it’s a website mockup, most likely to be displayed only on a computer monitor and not printed.</w:t>
      </w:r>
      <w:r w:rsidR="001E7CDC">
        <w:t xml:space="preserve"> I kept its width at 1600 because it uses a 960px grid design. I kept the 72 Pixels/Inch resolution because</w:t>
      </w:r>
      <w:r w:rsidR="00FA44B3">
        <w:t>, again,</w:t>
      </w:r>
      <w:r w:rsidR="001E7CDC">
        <w:t xml:space="preserve"> it’s made for the monitor.</w:t>
      </w:r>
    </w:p>
    <w:p w:rsidR="000F5D49" w:rsidRDefault="000F5D49" w:rsidP="000F5D49">
      <w:pPr>
        <w:pStyle w:val="Heading1"/>
      </w:pPr>
      <w:r>
        <w:t>Automation</w:t>
      </w:r>
      <w:r w:rsidR="00FA44B3">
        <w:t xml:space="preserve"> &amp; Compositing</w:t>
      </w:r>
    </w:p>
    <w:p w:rsidR="001E7CDC" w:rsidRDefault="001E7CDC" w:rsidP="00FE6161">
      <w:r>
        <w:t>In order to use the nifty, new Generator (Automation) tool in Photoshop CC, I went through all of the layers (Compositing), renamed many of them from their default “Layer #” to something more descriptive, and added .png extensions to all of them so that assets would automatically be generated for me and updated automatically whenever I made any changes. This is a very nice feature that bypasses the tedious “slicing” of days gone by.</w:t>
      </w:r>
    </w:p>
    <w:p w:rsidR="000F5D49" w:rsidRDefault="00FA44B3" w:rsidP="000F5D49">
      <w:pPr>
        <w:pStyle w:val="Heading1"/>
      </w:pPr>
      <w:r>
        <w:t xml:space="preserve">More </w:t>
      </w:r>
      <w:r w:rsidR="000F5D49">
        <w:t xml:space="preserve">Compositing, Text </w:t>
      </w:r>
      <w:r w:rsidR="000F5D49" w:rsidRPr="003E4E8B">
        <w:rPr>
          <w:i/>
        </w:rPr>
        <w:t>fx</w:t>
      </w:r>
      <w:r w:rsidR="000F5D49">
        <w:t>, and Tasty P</w:t>
      </w:r>
      <w:r w:rsidR="003E4E8B">
        <w:t>laceholders</w:t>
      </w:r>
    </w:p>
    <w:p w:rsidR="00C94FA7" w:rsidRDefault="00F45013" w:rsidP="00625D56"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3F81DBA2" wp14:editId="73D3B36F">
            <wp:simplePos x="0" y="0"/>
            <wp:positionH relativeFrom="margin">
              <wp:posOffset>3274060</wp:posOffset>
            </wp:positionH>
            <wp:positionV relativeFrom="margin">
              <wp:posOffset>6440805</wp:posOffset>
            </wp:positionV>
            <wp:extent cx="2212340" cy="12433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pcakeIpsu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DC">
        <w:t>Once I got to the layers that included placeholder (“</w:t>
      </w:r>
      <w:r w:rsidR="001E7CDC" w:rsidRPr="001E7CDC">
        <w:t>lorem ipsum</w:t>
      </w:r>
      <w:r w:rsidR="001E7CDC">
        <w:t xml:space="preserve">”) text, I decided to change that as well to make it my own, so to speak, and used </w:t>
      </w:r>
      <w:hyperlink r:id="rId16" w:history="1">
        <w:r w:rsidR="005F1983" w:rsidRPr="005F1983">
          <w:rPr>
            <w:rStyle w:val="Hyperlink"/>
          </w:rPr>
          <w:t>http://goo.gl/cknKBp</w:t>
        </w:r>
      </w:hyperlink>
      <w:r w:rsidR="001E7CDC" w:rsidRPr="001E7CDC">
        <w:t xml:space="preserve"> and </w:t>
      </w:r>
      <w:hyperlink r:id="rId17" w:history="1">
        <w:r w:rsidR="005F1983" w:rsidRPr="005F1983">
          <w:rPr>
            <w:rStyle w:val="Hyperlink"/>
          </w:rPr>
          <w:t>http://goo.gl/ysQzMM</w:t>
        </w:r>
      </w:hyperlink>
      <w:r w:rsidR="001E7CDC">
        <w:t xml:space="preserve"> to make things a little more “tasty”. Of course, I also changed the title of the site from “PORT FOLIO” to “PRO Photo” and the greeting in the header from “Hello </w:t>
      </w:r>
      <w:r w:rsidR="001E7CDC">
        <w:lastRenderedPageBreak/>
        <w:t>I am Rafi, a / Graphic and Web Designer” to “Hello I am Bob, a / Photographer”.</w:t>
      </w:r>
      <w:r w:rsidR="00181759">
        <w:t xml:space="preserve"> There was a sort of “highlight spotlight” layer for the greeting in the original template which I didn’t particularly care for, so I removed that. And, I wanted the text in the buttons at the top and bottom of the page (“Hire Me” and “See My Works”) to appear more “engraved”, so I added an “Inner Bevel / Chisel Soft” effect to the text on both buttons. I also didn’t care for the grammar of “See My Works”, so I took the “s” off, leaving my button to read “See My Work”.</w:t>
      </w:r>
    </w:p>
    <w:p w:rsidR="00332E0C" w:rsidRDefault="00E14812" w:rsidP="00332E0C">
      <w:pPr>
        <w:pStyle w:val="Heading1"/>
      </w:pPr>
      <w:r>
        <w:t xml:space="preserve">Challenges with </w:t>
      </w:r>
      <w:r w:rsidR="00332E0C">
        <w:t>Retouching &amp; Adjustment Layers</w:t>
      </w:r>
    </w:p>
    <w:p w:rsidR="007A6515" w:rsidRDefault="00332E0C" w:rsidP="00A71B7C"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2177</wp:posOffset>
            </wp:positionH>
            <wp:positionV relativeFrom="paragraph">
              <wp:posOffset>38372</wp:posOffset>
            </wp:positionV>
            <wp:extent cx="2606040" cy="1161288"/>
            <wp:effectExtent l="0" t="0" r="381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unning_Landscape_Photo-for-MS-Wor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CDC">
        <w:t xml:space="preserve">Finally, </w:t>
      </w:r>
      <w:r w:rsidR="00181759">
        <w:t>to showcase my newfound knowledge of adjustment layers</w:t>
      </w:r>
      <w:r w:rsidR="00FA44B3">
        <w:t xml:space="preserve"> and layer masks</w:t>
      </w:r>
      <w:r w:rsidR="00181759">
        <w:t xml:space="preserve">, I used Google’s advanced search to look for a “stunning landscape” with “free to use or share” usage rights. I found a great looking landscape and downloaded it at </w:t>
      </w:r>
      <w:hyperlink r:id="rId19" w:history="1">
        <w:r w:rsidR="005F1983" w:rsidRPr="005F1983">
          <w:rPr>
            <w:rStyle w:val="Hyperlink"/>
          </w:rPr>
          <w:t>http://goo.gl/p8yOXt</w:t>
        </w:r>
      </w:hyperlink>
      <w:r w:rsidR="00181759">
        <w:t>. This original photo</w:t>
      </w:r>
      <w:r w:rsidR="00E14812">
        <w:t>, however,</w:t>
      </w:r>
      <w:r w:rsidR="00181759">
        <w:t xml:space="preserve"> is enormous at 12,000 pixels wide </w:t>
      </w:r>
      <w:r w:rsidR="00FA44B3">
        <w:t>with</w:t>
      </w:r>
      <w:r w:rsidR="00181759">
        <w:t xml:space="preserve"> 240 Pixels/Inch resolution. It also has black bars at the top and bottom.</w:t>
      </w:r>
      <w:bookmarkEnd w:id="4"/>
      <w:bookmarkEnd w:id="3"/>
      <w:bookmarkEnd w:id="2"/>
      <w:bookmarkEnd w:id="1"/>
      <w:bookmarkEnd w:id="0"/>
      <w:r w:rsidR="00E14812">
        <w:t xml:space="preserve"> So, after some initial challenges with trying to remember how to go about it and getting some reassuring and excellent advice from my professor, I cropped out the black bars using </w:t>
      </w:r>
      <w:r w:rsidR="00B5358D">
        <w:t>the Crop Tool, maintaining the Original Ratio. Then, I used several Adjustment Layers to give the photo more “pop”</w:t>
      </w:r>
      <w:r w:rsidR="00FA44B3">
        <w:t>, s</w:t>
      </w:r>
      <w:r w:rsidR="00B5358D">
        <w:t xml:space="preserve">ince it was being featured on what is supposed to be a mockup of a Photographer’s Portfolio. </w:t>
      </w:r>
      <w:r w:rsidR="007A6515">
        <w:t>Then, I used Image Size to resize the photo, choosing the “1366 x 768 px 72 ppi” Fit To preset – this resulted in an image with dimensions of 1366 x 608 px 72 ppi. This resolution fit with the concept that the mockup will only be viewed on a monitor and not printed. I saved this new version of the photo in .PNG format.</w:t>
      </w:r>
    </w:p>
    <w:p w:rsidR="002163EE" w:rsidRDefault="00B5358D" w:rsidP="00A71B7C">
      <w:r>
        <w:t xml:space="preserve">After saving the new version of the photo, I placed </w:t>
      </w:r>
      <w:r w:rsidR="007A6515">
        <w:t>it</w:t>
      </w:r>
      <w:r>
        <w:t xml:space="preserve"> into the mockup</w:t>
      </w:r>
      <w:r w:rsidR="00FA44B3">
        <w:t xml:space="preserve"> </w:t>
      </w:r>
      <w:r>
        <w:t xml:space="preserve">and used Transform to scale the picture down to a size that filled both the height and width of the “slideshow-banner”, holding down Shift-Alt to make sure the original ratio was maintained and the picture’s dimensions didn’t get warped during the scaling. Finally, I used a Layer Mask to hide all but the portion of the photo that needed to fit within the </w:t>
      </w:r>
      <w:r w:rsidR="00355DCC">
        <w:t>“slideshow-banner”.</w:t>
      </w:r>
    </w:p>
    <w:p w:rsidR="00355DCC" w:rsidRDefault="007A6515" w:rsidP="007A6515">
      <w:pPr>
        <w:pStyle w:val="Heading1"/>
      </w:pPr>
      <w:r>
        <w:t>Conclusion</w:t>
      </w:r>
    </w:p>
    <w:p w:rsidR="007A6515" w:rsidRDefault="007A6515" w:rsidP="00A71B7C">
      <w:r>
        <w:t xml:space="preserve">This was a very rewarding project because I’m working </w:t>
      </w:r>
      <w:r w:rsidR="00A21571">
        <w:t xml:space="preserve">hard </w:t>
      </w:r>
      <w:r>
        <w:t xml:space="preserve">to become a professional web designer. I understand from what I’ve read that using Photoshop to create mockups of websites is one of the first steps that </w:t>
      </w:r>
      <w:r w:rsidR="00A21571">
        <w:t xml:space="preserve">most if not </w:t>
      </w:r>
      <w:r>
        <w:t>all professional web designers perform in order to get a client’s buy-in to the project before continuing on with the actual programming of the HTML, CSS, and JavaScript code used to get a browser to display the final website. So, I’m anxious to see whether this meets with my professor’s approval to know whether I should use it in my own portfolio website. My admittedly neophyte eyes are pretty pleased with the outcome, but I’m eager to know what a pro thinks.</w:t>
      </w:r>
    </w:p>
    <w:p w:rsidR="00933CBC" w:rsidRDefault="00933CBC" w:rsidP="00FA44B3">
      <w:pPr>
        <w:pStyle w:val="Heading1"/>
      </w:pPr>
      <w:r>
        <w:lastRenderedPageBreak/>
        <w:t>Files</w:t>
      </w:r>
    </w:p>
    <w:p w:rsidR="00933CBC" w:rsidRDefault="00933CBC" w:rsidP="00933CBC">
      <w:pPr>
        <w:pStyle w:val="ListNumber"/>
      </w:pPr>
      <w:r w:rsidRPr="00933CBC">
        <w:rPr>
          <w:rStyle w:val="Emphasis"/>
        </w:rPr>
        <w:t>DOWNS_CP2.JPG</w:t>
      </w:r>
      <w:r>
        <w:t xml:space="preserve"> – Flatte</w:t>
      </w:r>
      <w:bookmarkStart w:id="5" w:name="_GoBack"/>
      <w:bookmarkEnd w:id="5"/>
      <w:r>
        <w:t>ned JPEG of completed project</w:t>
      </w:r>
    </w:p>
    <w:p w:rsidR="00933CBC" w:rsidRDefault="00933CBC" w:rsidP="00933CBC">
      <w:pPr>
        <w:pStyle w:val="ListNumber"/>
      </w:pPr>
      <w:r w:rsidRPr="00933CBC">
        <w:rPr>
          <w:rStyle w:val="Emphasis"/>
        </w:rPr>
        <w:t>DOWNS_CP2.PSD</w:t>
      </w:r>
      <w:r>
        <w:t xml:space="preserve"> –</w:t>
      </w:r>
      <w:r>
        <w:t xml:space="preserve"> PSD file with layers intact</w:t>
      </w:r>
    </w:p>
    <w:p w:rsidR="00933CBC" w:rsidRDefault="00933CBC" w:rsidP="00933CBC">
      <w:pPr>
        <w:pStyle w:val="ListNumber"/>
      </w:pPr>
      <w:r w:rsidRPr="00933CBC">
        <w:rPr>
          <w:rStyle w:val="Emphasis"/>
        </w:rPr>
        <w:t>DOWNS_CP2b.JPG</w:t>
      </w:r>
      <w:r>
        <w:t xml:space="preserve"> – Flattened JPEG of Stunning_Landscape_Photo</w:t>
      </w:r>
    </w:p>
    <w:p w:rsidR="00933CBC" w:rsidRDefault="00933CBC" w:rsidP="00933CBC">
      <w:pPr>
        <w:pStyle w:val="ListNumber"/>
      </w:pPr>
      <w:r w:rsidRPr="00933CBC">
        <w:rPr>
          <w:rStyle w:val="Emphasis"/>
        </w:rPr>
        <w:t>DOWNS_CP2b.PSD</w:t>
      </w:r>
      <w:r>
        <w:t xml:space="preserve"> – PSD file with layers intact</w:t>
      </w:r>
      <w:r>
        <w:t xml:space="preserve"> of Stunning_Landscape_Photo (Per email conversation with professor, to showcase above-referenced Retouching &amp; Adjustment Layers.)</w:t>
      </w:r>
    </w:p>
    <w:p w:rsidR="00933CBC" w:rsidRDefault="00933CBC" w:rsidP="00933CBC">
      <w:pPr>
        <w:pStyle w:val="ListNumber"/>
      </w:pPr>
      <w:r w:rsidRPr="00933CBC">
        <w:rPr>
          <w:rStyle w:val="Emphasis"/>
        </w:rPr>
        <w:t>DOWNS_CP2-Lab_Report.DOCX</w:t>
      </w:r>
      <w:r>
        <w:t xml:space="preserve"> – This Lab Report in MS-Word 2013 format</w:t>
      </w:r>
    </w:p>
    <w:sectPr w:rsidR="00933CB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4E5A" w:rsidRDefault="00144E5A">
      <w:pPr>
        <w:spacing w:before="0" w:after="0" w:line="240" w:lineRule="auto"/>
      </w:pPr>
      <w:r>
        <w:separator/>
      </w:r>
    </w:p>
  </w:endnote>
  <w:endnote w:type="continuationSeparator" w:id="0">
    <w:p w:rsidR="00144E5A" w:rsidRDefault="00144E5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4F28" w:rsidRDefault="00DC4F2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3806E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142817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4F28" w:rsidRDefault="00DC4F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4E5A" w:rsidRDefault="00144E5A">
      <w:pPr>
        <w:spacing w:before="0" w:after="0" w:line="240" w:lineRule="auto"/>
      </w:pPr>
      <w:r>
        <w:separator/>
      </w:r>
    </w:p>
  </w:footnote>
  <w:footnote w:type="continuationSeparator" w:id="0">
    <w:p w:rsidR="00144E5A" w:rsidRDefault="00144E5A">
      <w:pPr>
        <w:spacing w:before="0" w:after="0" w:line="240" w:lineRule="auto"/>
      </w:pPr>
      <w:r>
        <w:continuationSeparator/>
      </w:r>
    </w:p>
  </w:footnote>
  <w:footnote w:id="1">
    <w:p w:rsidR="005F1983" w:rsidRDefault="005F1983">
      <w:pPr>
        <w:pStyle w:val="FootnoteText"/>
      </w:pPr>
      <w:r>
        <w:rPr>
          <w:rStyle w:val="FootnoteReference"/>
        </w:rPr>
        <w:footnoteRef/>
      </w:r>
      <w:r>
        <w:t xml:space="preserve"> Hyperlinks have been shortened throughout (for easy reading) using Google URL Shortener.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4F28" w:rsidRDefault="00DC4F2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4F28" w:rsidRDefault="00DC4F2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4F28" w:rsidRDefault="00DC4F2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9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96"/>
    <w:rsid w:val="00030A31"/>
    <w:rsid w:val="000F5D49"/>
    <w:rsid w:val="00117396"/>
    <w:rsid w:val="00142817"/>
    <w:rsid w:val="00144E5A"/>
    <w:rsid w:val="00181759"/>
    <w:rsid w:val="001B7826"/>
    <w:rsid w:val="001E7CDC"/>
    <w:rsid w:val="00211791"/>
    <w:rsid w:val="002163EE"/>
    <w:rsid w:val="003102DA"/>
    <w:rsid w:val="00332E0C"/>
    <w:rsid w:val="00355DCC"/>
    <w:rsid w:val="003806E6"/>
    <w:rsid w:val="003E4E8B"/>
    <w:rsid w:val="00492E68"/>
    <w:rsid w:val="005F1983"/>
    <w:rsid w:val="00625D56"/>
    <w:rsid w:val="006704D8"/>
    <w:rsid w:val="007A6515"/>
    <w:rsid w:val="007B075C"/>
    <w:rsid w:val="00933CBC"/>
    <w:rsid w:val="00953DF1"/>
    <w:rsid w:val="00A21571"/>
    <w:rsid w:val="00A71B7C"/>
    <w:rsid w:val="00B42AA6"/>
    <w:rsid w:val="00B5358D"/>
    <w:rsid w:val="00BA591C"/>
    <w:rsid w:val="00C94FA7"/>
    <w:rsid w:val="00C96309"/>
    <w:rsid w:val="00DC4F28"/>
    <w:rsid w:val="00DE2D45"/>
    <w:rsid w:val="00DF3EE3"/>
    <w:rsid w:val="00E14812"/>
    <w:rsid w:val="00E3049F"/>
    <w:rsid w:val="00E52693"/>
    <w:rsid w:val="00F45013"/>
    <w:rsid w:val="00FA44B3"/>
    <w:rsid w:val="00FE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1F0DA0-C05F-481C-93F1-5C3F1FBD9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94FA7"/>
    <w:rPr>
      <w:color w:val="5F7791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F1983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1983"/>
  </w:style>
  <w:style w:type="character" w:styleId="FootnoteReference">
    <w:name w:val="footnote reference"/>
    <w:basedOn w:val="DefaultParagraphFont"/>
    <w:uiPriority w:val="99"/>
    <w:semiHidden/>
    <w:unhideWhenUsed/>
    <w:rsid w:val="005F198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goo.gl/fwTEfu" TargetMode="External"/><Relationship Id="rId18" Type="http://schemas.openxmlformats.org/officeDocument/2006/relationships/image" Target="media/image4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hyperlink" Target="http://goo.gl/eSe9BT" TargetMode="External"/><Relationship Id="rId17" Type="http://schemas.openxmlformats.org/officeDocument/2006/relationships/hyperlink" Target="http://goo.gl/ysQzMM" TargetMode="Externa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://goo.gl/cknKBp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3.jp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goo.gl/p8yOX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goo.gl/DjDl7P" TargetMode="External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b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5736E4C771748DDA42D39E3E30513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321E39-FD69-4B26-A6A6-B4E0A318EA41}"/>
      </w:docPartPr>
      <w:docPartBody>
        <w:p w:rsidR="001746A0" w:rsidRDefault="00FF41BE">
          <w:pPr>
            <w:pStyle w:val="B5736E4C771748DDA42D39E3E3051390"/>
          </w:pPr>
          <w:r>
            <w:t>[Name]</w:t>
          </w:r>
        </w:p>
      </w:docPartBody>
    </w:docPart>
    <w:docPart>
      <w:docPartPr>
        <w:name w:val="F1FDE9362E324C0FB5A7124D787102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3D8806-F85C-4FE1-8DAC-7191C68D707E}"/>
      </w:docPartPr>
      <w:docPartBody>
        <w:p w:rsidR="001746A0" w:rsidRDefault="00FF41BE">
          <w:pPr>
            <w:pStyle w:val="F1FDE9362E324C0FB5A7124D78710269"/>
          </w:pPr>
          <w:r>
            <w:t>[Course Title]</w:t>
          </w:r>
        </w:p>
      </w:docPartBody>
    </w:docPart>
    <w:docPart>
      <w:docPartPr>
        <w:name w:val="4DF9B047A8124D0FB8FFE875C398F7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CF5C73-3FFD-43C9-A1CB-1428503FC4C6}"/>
      </w:docPartPr>
      <w:docPartBody>
        <w:p w:rsidR="001746A0" w:rsidRDefault="00FF41BE">
          <w:pPr>
            <w:pStyle w:val="4DF9B047A8124D0FB8FFE875C398F7D1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1BE"/>
    <w:rsid w:val="001746A0"/>
    <w:rsid w:val="005E12DD"/>
    <w:rsid w:val="007A1F43"/>
    <w:rsid w:val="00FC018E"/>
    <w:rsid w:val="00FF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</w:rPr>
  </w:style>
  <w:style w:type="paragraph" w:customStyle="1" w:styleId="5DCEEC2BDB2149E083417E34C965F41F">
    <w:name w:val="5DCEEC2BDB2149E083417E34C965F41F"/>
  </w:style>
  <w:style w:type="paragraph" w:customStyle="1" w:styleId="B5736E4C771748DDA42D39E3E3051390">
    <w:name w:val="B5736E4C771748DDA42D39E3E3051390"/>
  </w:style>
  <w:style w:type="paragraph" w:customStyle="1" w:styleId="F1FDE9362E324C0FB5A7124D78710269">
    <w:name w:val="F1FDE9362E324C0FB5A7124D78710269"/>
  </w:style>
  <w:style w:type="paragraph" w:customStyle="1" w:styleId="4DF9B047A8124D0FB8FFE875C398F7D1">
    <w:name w:val="4DF9B047A8124D0FB8FFE875C398F7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2014-03-03T00:00:00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0ED6A3-E4C5-4179-A18A-E8D644AFC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report.dotx</Template>
  <TotalTime>1</TotalTime>
  <Pages>4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Creative Project 2</vt:lpstr>
    </vt:vector>
  </TitlesOfParts>
  <Company/>
  <LinksUpToDate>false</LinksUpToDate>
  <CharactersWithSpaces>5586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Creative Project 2</dc:title>
  <dc:subject>Lab Report</dc:subject>
  <dc:creator>Bob Downs</dc:creator>
  <cp:keywords>Image Capture and Manipulation (2014 Spring - A) - 27015/27014</cp:keywords>
  <cp:lastModifiedBy>Bob Downs</cp:lastModifiedBy>
  <cp:revision>2</cp:revision>
  <dcterms:created xsi:type="dcterms:W3CDTF">2014-03-04T05:37:00Z</dcterms:created>
  <dcterms:modified xsi:type="dcterms:W3CDTF">2014-03-04T05:37:00Z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